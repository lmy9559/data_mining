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标称属性：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Drive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1   19261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7   18088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6   17925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4   17875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5   17822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8   17691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16  17525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17  17459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3   17425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18  17339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10  17193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15  17188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2   17084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9   17033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19  16928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11  16898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14  16881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13  16745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12  16724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20  15622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21  13998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22  12071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23   9933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24   7959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25   5842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26   4200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27   2815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28   1658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29   1077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30    675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31    366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32    237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33     97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34     45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35      9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qtr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4  112641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2  112317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3   90682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1   89176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5    2872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down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1.0  138878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2.0  104089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3.0   67398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4.0   36169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  <w:sz w:val="32"/>
          <w:szCs w:val="32"/>
        </w:rPr>
        <w:t>SideofField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OAK        13270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CLE        13212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BUF        13094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TEN        12968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MIA        12924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NYG        12855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ARI        12834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DET        12799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TB         12788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IND        12760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WAS        12674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PHI        12673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HOU        12628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DEN        12606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CHI        12583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        12566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KC         12486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SF         12452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BAL        12442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NYJ        12396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CIN        12384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DAL        12306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MIN        12277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GB         12250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CAR        12222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ATL        12088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SEA        12077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PIT        12023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NE         12001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SD         10952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JAC        10185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STL         9879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MID         4326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          2763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JAX         2754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LAC         1351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50           312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sz w:val="32"/>
          <w:szCs w:val="32"/>
        </w:rPr>
        <w:t>y</w:t>
      </w:r>
      <w:r>
        <w:rPr>
          <w:rFonts w:hint="eastAsia"/>
          <w:sz w:val="32"/>
          <w:szCs w:val="32"/>
        </w:rPr>
        <w:t>dstogo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10   158235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0     61154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1     18315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5     17894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6     17403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7     17395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8     16662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4     15159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9     14487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3     13998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2     13267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11     7819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15     6315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12     5586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13     4395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20     4039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14     3466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16     2441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17     2254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18     1981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19     1627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21      789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25      600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22      591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23      473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24      372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26      212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27      156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30      137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28      132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29      122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31       49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32       39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33       29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35       28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34       26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36       11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37        9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40        6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38        3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43        2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44        2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48        2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42        2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39        2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46        1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50        1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  <w:sz w:val="32"/>
          <w:szCs w:val="32"/>
        </w:rPr>
        <w:t>GoalToGo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0.0    386858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1.0     19990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  <w:sz w:val="32"/>
          <w:szCs w:val="32"/>
        </w:rPr>
        <w:t>FirstDown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0.0     268810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1.0     110067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  </w:t>
      </w:r>
      <w:r>
        <w:rPr>
          <w:rFonts w:hint="eastAsia"/>
          <w:sz w:val="32"/>
          <w:szCs w:val="32"/>
        </w:rPr>
        <w:t>posteam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NE     12520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    12408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DEN    12398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PHI    12397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HOU    12315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DET    12271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BAL    12241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IND    12156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NYJ    12076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GB     12052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NYG    12021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ATL    12004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OAK    12002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ARI    11967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CIN    11931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WAS    11905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CAR    11870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PIT    11859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KC     11808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DAL    11784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MIN    11774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BUF    11767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SEA    11764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CLE    11722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TB     11696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MIA    11690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SF     11591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CHI    11566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TEN    11511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SD     10661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JAC     9253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STL     9113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JAX     2692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      2599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LAC     1312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  <w:sz w:val="32"/>
          <w:szCs w:val="32"/>
        </w:rPr>
        <w:t>DefensiveTeam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PHI          12321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TEN          12293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BUF          12237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ARI          12236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CLE          12228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DEN          12222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OAK          12158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MIA          12133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SF           12109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NYG          12089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NE           12073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BAL          12025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KC           12020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IND          12014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DET          11965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CIN          11945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MIN          11911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          11890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TB           11890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WAS          11888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SEA          11832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HOU          11812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NYJ          11801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CHI          11772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DAL          11769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GB           11759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CAR          11646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ATL          11623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PIT          11499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SD           10264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JAC           9401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STL           9290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            2702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JAX           2594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LAC           1285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PlayAttempted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1         407688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sz w:val="32"/>
          <w:szCs w:val="32"/>
        </w:rPr>
        <w:t>s</w:t>
      </w:r>
      <w:r>
        <w:rPr>
          <w:rFonts w:hint="eastAsia"/>
          <w:sz w:val="32"/>
          <w:szCs w:val="32"/>
        </w:rPr>
        <w:t>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0  378398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1   29290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Touchdown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0     395837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1      11851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  <w:sz w:val="32"/>
          <w:szCs w:val="32"/>
        </w:rPr>
        <w:t>ExPointResult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Made              9850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Missed             172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Blocked             81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Aborted              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  <w:sz w:val="32"/>
          <w:szCs w:val="32"/>
        </w:rPr>
        <w:t>TwoPointConv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Failure           322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Success           283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  <w:sz w:val="32"/>
          <w:szCs w:val="32"/>
        </w:rPr>
        <w:t>DefTwoPoint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Failure           19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Success            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Safety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0  407530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1     158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Onsidekick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0      407134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1         554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      </w:t>
      </w:r>
      <w:r>
        <w:rPr>
          <w:rFonts w:hint="eastAsia"/>
          <w:sz w:val="32"/>
          <w:szCs w:val="32"/>
        </w:rPr>
        <w:t>PuntResult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Clean         22253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Blocked         118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  <w:sz w:val="32"/>
          <w:szCs w:val="32"/>
        </w:rPr>
        <w:t>PlayType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Pass                  159353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Run                   120831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Kickoff                23403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Punt                   22003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Play                21414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Timeout                16206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Sack                   10649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Extra Point            10063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Field Goal              8928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Quarter End             4914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Two Minute Warning      3741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QB Kneel                3530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End of Game             1973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Spike                    640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Half End                  40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  </w:t>
      </w:r>
      <w:r>
        <w:rPr>
          <w:rFonts w:hint="eastAsia"/>
          <w:sz w:val="32"/>
          <w:szCs w:val="32"/>
        </w:rPr>
        <w:t>Passer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D.Brees             5900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T.Brady             5480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E.Manning           5409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M.Ryan              5401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P.Rivers            5363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J.Flacco            5140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M.Stafford          5110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B.Roethlisberger    4807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A.Rodgers           4588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C.Palmer            4376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J.Cutler            3916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A.Dalton            3754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R.Fitzpatrick       3694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P.Manning           3601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C.Newton            3601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A.Smith             3580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T.Romo              3173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S.Bradford          3039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R.Wilson            3004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A.Luck              2821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R.Tannehill         2758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M.Schaub            2533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D.Carr              2431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M.Sanchez           2393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B.Bortles           2369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M.Cassel            2213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K.Cousins           2199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J.Freeman           2124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M.Hasselbeck        2068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C.Henne             2020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A.Andrews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FETY. Backward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E.Graham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S.Weatherford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E.Weddle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B.Marshall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J.McKinnon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J.Higgins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M.Gutierrez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D.Bryant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C.Johnson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C.Brown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A.Rolle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M.Prater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D.Poe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A.Morrison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C.Beasley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R.Williams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M.Bush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M.Scifres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M.Robinson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L.Washington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R.Dixon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P.Garcon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J.Grimes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M.James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L.Edwards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D.Thomas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C.Rachal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B.Banks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[352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</w:t>
      </w:r>
      <w:r>
        <w:rPr>
          <w:rFonts w:hint="eastAsia"/>
          <w:sz w:val="32"/>
          <w:szCs w:val="32"/>
        </w:rPr>
        <w:t xml:space="preserve"> Passer_ID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None           237445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00-0020531       5906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00-0026143       5420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00-0019596       5399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00-0022942       5367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00-0022803       5353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00-0026498       5164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00-0026158       5152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00-0022924       4859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00-0023459       4620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00-0021429       4375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00-0023436       4121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00-0024226       3972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00-0027973       3777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00-0023682       3717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00-0027939       3678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00-0010346       3519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00-0021678       3212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00-0029263       3081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00-0027854       3078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00-0029701       2844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00-0029668       2809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00-0022787       2572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00-0026898       2444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00-0031407       2393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00-0031280       2337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00-0023662       2273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00-0029604       2202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00-0026993       2161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00-0007091       2095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00-0010609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00-0028053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00-0028237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00-0032975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00-0033111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00-0030789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00-0023544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00-0032406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00-0033908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00-0027681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00-0031203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00-0030391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00-0029143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00-0026901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00-0022766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00-0031079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00-0032449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00-0023534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00-0032257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00-0025499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00-0024334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00-0022725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00-0030151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00-0025486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00-0021940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00-0029205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00-0029269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00-0011626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00-0008484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00-0028434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[335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PassAttempt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0       239466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1       168222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              </w:t>
      </w:r>
      <w:r>
        <w:rPr>
          <w:rFonts w:hint="eastAsia"/>
          <w:sz w:val="32"/>
          <w:szCs w:val="32"/>
        </w:rPr>
        <w:t>PassOutcome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Complete              101278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Incomplete Pass        66904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    </w:t>
      </w:r>
      <w:r>
        <w:rPr>
          <w:rFonts w:hint="eastAsia"/>
          <w:sz w:val="32"/>
          <w:szCs w:val="32"/>
        </w:rPr>
        <w:t>PassLength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Short      134729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Deep        32438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sz w:val="32"/>
          <w:szCs w:val="32"/>
        </w:rPr>
        <w:t>QBHit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0  386049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1   21639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  <w:sz w:val="32"/>
          <w:szCs w:val="32"/>
        </w:rPr>
        <w:t>PassLocation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right          67675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left           60501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middle         38992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InterceptionThrown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0              403163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1                4525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                  </w:t>
      </w:r>
      <w:r>
        <w:rPr>
          <w:rFonts w:hint="eastAsia"/>
          <w:sz w:val="32"/>
          <w:szCs w:val="32"/>
        </w:rPr>
        <w:t>Interceptor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B.Grimes                      35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R.Sherman                     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A.Talib                       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E.Weddle                      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R.Nelson                      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T.Williams                    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C.Woodson                     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E.Thomas                      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C.Harris                      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J.Byrd                        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M.Jenkins                     26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G.Quin                        26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D.Rodgers-Cromartie           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D.McCourty                    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A.Samuel                      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P.Peterson                    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T.Newman                      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V.Davis                       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J.Joseph                      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M.Adams                       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D.Hall                        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S.Brown                       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E.Reed                        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A.Cromartie                   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D.Revis                       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J.Haden                       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C.Hayward                     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K.Coleman                     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T.Johnson                     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C.Tillman                     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B.Bird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C.Greene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K.Bosworth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B.Dixon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T.Simon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E.Hobbs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T.Lindley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J.Lewis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D.Roberts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P.Lee 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R.Crawford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K.Simpson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J.Trusnik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Jar.Jones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A.Barnes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D.Kennard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J.Elliott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K.Hamlin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S.Richardson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E.King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T.Bowser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B.Ayanbadejo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J.Jolly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C.Wake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A.Franklin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S.Griffin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D.Thompson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N.Stupar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J.Jeffcoat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D.Tyson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[898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  <w:sz w:val="32"/>
          <w:szCs w:val="32"/>
        </w:rPr>
        <w:t>Rusher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F.Gore            2256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L.McCoy           2162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M.Forte           2002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A.Peterson        1973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C.Johnson         1916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M.Lynch           1808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D.Murray          1601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J.Stewart         1540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S.Jackson         1535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A.Foster          1473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L.Blount          1333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J.Charles         1328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R.Rice            1322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M.Jones-Drew      1315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A.Morris          1259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L.Bell            1227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D.McFadden        1192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M.Ingram          1178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D.Martin          1144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L.Miller          1138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R.Mathews         1128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F.Jackson         1118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C.Ivory           1102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R.Mendenhall      1060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M.Turner          1032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D.Williams         997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A.Bradshaw         988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S.Greene           978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C.Benson           964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R.Jennings         927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 Macklin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K.Moore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C.Clemons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G.Wilson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 Gradkowski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M.Darr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D.Posey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D.Rosario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JO.Brown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 Campbell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J.Avant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R.Bartell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J.Linkenbach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R.Gronkowski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B.Mebane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R.Rodgers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 Redman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B.St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J.Doctson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C.Yount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P.Robinson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 Brewer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K.Lamm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D.Branch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H.Nakamura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 Fitzpatrick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T.Holliday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 Johnson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 Clausen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 Kitna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[1231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  <w:sz w:val="32"/>
          <w:szCs w:val="32"/>
        </w:rPr>
        <w:t>Rusher_ID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None           283654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00-0023500       2288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00-0027029       2186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00-0026184       2039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00-0025394       1975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00-0026164       1912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00-0025399       1821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00-0028009       1605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00-0022736       1540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00-0026153       1516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00-0026796       1475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00-0027325       1340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00-0026213       1332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00-0026195       1323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00-0024275       1320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00-0029141       1262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00-0030496       1227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00-0024242       1194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00-0026144       1189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00-0027864       1186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00-0027966       1183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00-0029613       1151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00-0029615       1144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00-0024204       1120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00-0027531       1112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00-0026163       1064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00-0022821       1038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00-0025637        993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00-0026899        992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00-0023439        966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00-0033881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00-0027690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00-0029587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00-0015194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00-0023470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00-0026186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00-0030472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00-0021187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00-0031716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00-0025417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00-0027220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00-0024796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00-0029722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00-0030920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00-0025749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00-0030043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00-0023316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00-0029119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00-0027056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00-0029000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00-0030856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00-0024324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00-0027815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00-0029638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00-0020653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00-0026353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00-0029422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00-0025542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00-0003315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00-0027308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[1071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RushAttempt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0       286857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1       120831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  <w:sz w:val="32"/>
          <w:szCs w:val="32"/>
        </w:rPr>
        <w:t>RunLocation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right         43532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left          43157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middle        32821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  <w:sz w:val="32"/>
          <w:szCs w:val="32"/>
        </w:rPr>
        <w:t>RunGap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end      31265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tackle   29089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guard    27074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eastAsia"/>
          <w:sz w:val="32"/>
          <w:szCs w:val="32"/>
        </w:rPr>
        <w:t>R</w:t>
      </w:r>
      <w:r>
        <w:rPr>
          <w:rFonts w:hint="eastAsia"/>
          <w:sz w:val="32"/>
          <w:szCs w:val="32"/>
        </w:rPr>
        <w:t>eceiver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J.Jones           1725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C.Johnson         1517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L.Fitzgerald      1368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D.Thomas          1293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B.Marshall        1267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A.Brown           1237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S.Smith           1213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A.Green           1023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J.Witten          1021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M.Crabtree        1015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P.Garcon          1013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M.Floyd            993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R.White            989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J.Nelson           981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A.Johnson          973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M.Wallace          968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A.Boldin           963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D.Bryant           945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G.Olsen            932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D.Jackson          887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J.Graham           869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J.Maclin           857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W.Welker           849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A.Gates            830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R.Wayne            827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G.Tate             824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E.Sanders          806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V.Jackson          804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T.Hilton           783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D.Hopkins          778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J.Clary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T.Romo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R.Clady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J.Urschel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S.Kelemete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W.Yeatman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M.Jensen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M.Sanchez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C.Wood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R.Grossman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L.Louis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J.Leslie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G.Cherilus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B.Wilson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K.Zinger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S.Coley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J.Manziel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B.Osweiler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A.Blake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D.Tialavea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C.Ponder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R.Denney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E.Eagan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B.Ross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S.Simonson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L.Pinkard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N.Solder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C.Erving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A.Gardner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M.Tennant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[1386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  <w:sz w:val="32"/>
          <w:szCs w:val="32"/>
        </w:rPr>
        <w:t>Receiver_ID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None             250328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00-0022921         1333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00-0024334         1238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00-0027793         1104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00-0025389         1073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00-0027874         1038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00-0022127         1004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00-0026345          991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00-0026986          961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00-0023462          958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00-0022044          949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00-0027942          947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00-0026901          939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00-0027944          925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00-0022084          921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00-0020337          913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00-0027902          905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00-0025418          895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00-0026189          865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00-0027696          860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00-0026995          839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00-0022427          830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00-0020498          827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00-0027891          791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00-0023496          788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00-0021547          788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00-0027685          782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00-0026176          782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00-0029608          758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00-0024466          756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00-0024401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00-0032064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00-0027573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00-0029682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00-0032650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00-0033968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00-0022740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00-0029253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00-0026249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00-0027764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00-0032298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00-0032705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00-0032523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00-0025479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00-0031280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00-0026251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00-0024270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00-0026132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00-0022942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00-0030648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00-0026598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00-0029665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00-0030647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00-0032407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00-0022863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00-0027237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00-0026324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00-0026578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00-0021678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00-0026961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[1489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Reception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0     306411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1     101277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  <w:sz w:val="32"/>
          <w:szCs w:val="32"/>
        </w:rPr>
        <w:t>ReturnResult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Touchback          11685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Fair Catch          5552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Touchdown           1001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eastAsia"/>
          <w:sz w:val="32"/>
          <w:szCs w:val="32"/>
        </w:rPr>
        <w:t>Returner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D.Sproles          496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T.Ginn             487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B.Tate             477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D.Hester           410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J.Cribbs           395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D.Amendola         377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J.Jones            375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D.Harris           364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M.Sherels          361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E.Weems            356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M.Mariani          348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A.Brown            339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L.Washington       337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S.Logan            336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A.Roberts          264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J.Kerley           252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T.Lockett          239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D.McCluster        234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D.Reynaud          227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P.Peterson         216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J.Ross             215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M.Thigpen          215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B.Banks            204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J.Edelman          203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E.Royal            199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R.Cobb             196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T.Austin           196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K.Martin           187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J.Arenas           182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Q.Cosby            180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M.Rivera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R.Housler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A.Bayer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Q.Groves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S.Nelson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B.Spikes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T.Reilly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E.Cook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K.Smith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B.Ayanbadejo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S.Jones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M.Caussin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J.Howsare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J.Prosch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K.Acker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N.Bellore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J.Murphy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Jo.Webb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R.Torbor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J.Reed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K.Rudolph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D.Searcy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M.Huff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S.Hurd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T.Hagler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B.Countess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R.Hochstein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J.Brinkley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K.Fuller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N.Hughes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[1082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  <w:sz w:val="32"/>
          <w:szCs w:val="32"/>
        </w:rPr>
        <w:t>BlockingPlayer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R.Jennings                   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B.Braman                     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D.Watson                     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C.Littleton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T.Fede 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D.Moore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E.Smith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K.Osgood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A.Dixon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T.Shaw 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J.Wilson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J.Casey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D.Baldwin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T.Burton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S.Barrett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K.Cox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K.Grugier-Hill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C.Clemons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D.House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J.Willis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A.Blue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J.Kearse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M.Moore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S.McManis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B.Myers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J.Allen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T.McDonald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J.Freeny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W.Aikens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T.Carder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S.Means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J.George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W.Gay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J.Stewart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C.Matthews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D.McCray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D.Gorrer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S.Draughn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G.Hardy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D.Bruton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J.Brinkley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C.Dahl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C.McCain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J.Lattimore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M.Thomas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J.Hughes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T.McEvoy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J.Hester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L.Grant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D.Shead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M.Harris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J.Olawale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D.Rosario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M.Smith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D.Alexander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C.Francies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M.Mauti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B.Williams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J.McKnight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D.Curry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[101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eastAsia"/>
          <w:sz w:val="32"/>
          <w:szCs w:val="32"/>
        </w:rPr>
        <w:t>Tackler1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P.Posluszny         901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D.Johnson           864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K.Dansby            826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M.Jenkins           809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D.Williams          794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L.Timmons           775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D.Harris            768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T.Davis             763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J.Jenkins           746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J.Laurinaitis       710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C.Lofton            697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E.Weddle            683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C.Greenway          681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M.Adams             681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A.Bethea            680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N.Bowman            660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D.Jackson           646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L.Kuechly           643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B.Wagner            641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D.Butler            630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S.Tulloch           630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J.Smith             622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L.David             611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R.McClain           606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K.Williams          604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R.Jones             602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W.Woodyard          601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D.Jones             587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R.Nelson            583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M.Griffin           573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A.Peat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K.Knox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B.Brackett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R.Kelly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R.Lloyd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E.Britton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C.Tupou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A.Shabazz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K.Studdard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S.Powell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J.Byers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K.Hunt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K.Fortt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B.Ijalana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T.Washington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C.Erving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Ja.Jones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E.Mathis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R.Seubert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S.Vollmer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M.Koehn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D.Hardman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G.Kittle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C.Hairston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K.Gerard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D.Carr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T.McClure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J.Herndon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E.Amano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H.Vaitai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[3636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             </w:t>
      </w:r>
      <w:r>
        <w:rPr>
          <w:rFonts w:hint="eastAsia"/>
          <w:sz w:val="32"/>
          <w:szCs w:val="32"/>
        </w:rPr>
        <w:t>Tackler2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D.Harris             237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L.Timmons            217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D.Jackson            207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L.Fletcher           192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C.Greenway           187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P.Posluszny          184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K.Williams           180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B.Cushing            177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J.Mayo               175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L.Kuechly            172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D.Williams           168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P.Brown              163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A.Bethea             159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T.Davis              159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C.Lofton             158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D.Smith              156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K.Dansby             156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J.Laurinaitis        155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W.Woodyard           155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P.Chung              153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B.Wagner             153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A.Hawk               153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S.Tulloch            151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N.Bowman             144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E.Weddle             143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R.Clark              141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K.Wright             141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L.David              138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M.Burnett            134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J.Jenkins            133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L.Smith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C.Lewis-Harris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C.Holba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J.Sweezy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B.Witherspoon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B.Bello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M.Mariani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J.Mixon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D.Binn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L.Taliaferro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Z.Ertz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R.Brockel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Wi.Johnson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R.Goodman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N.Ball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E.Royster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R.Murray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J.Stupar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K.Huggins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J.Jackson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Dar.Walls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A.Lee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R.Malone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M.Cooper Sr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S.Longa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J.Feely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K.Tripp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M.Brisiel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K.Pilares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B.Clark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[2456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  <w:sz w:val="32"/>
          <w:szCs w:val="32"/>
        </w:rPr>
        <w:t>F</w:t>
      </w:r>
      <w:r>
        <w:rPr>
          <w:rFonts w:hint="eastAsia"/>
          <w:sz w:val="32"/>
          <w:szCs w:val="32"/>
        </w:rPr>
        <w:t>ieldGoalResult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Good                7582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Good             1272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Blocked              205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Fumble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0  401916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1    5772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sz w:val="32"/>
          <w:szCs w:val="32"/>
        </w:rPr>
        <w:t xml:space="preserve"> RecFumbTeam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CHI          165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TB           161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NYG          159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ARI          154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JAC          147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PHI          146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DAL          146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NYJ          145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SEA          143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OAK          143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CAR          142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BAL          140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WAS          139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ATL          138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SF           136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MIN          135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KC           134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HOU          134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BUF          133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NE           132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          131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GB           130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IND          128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PIT          127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DEN          127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CLE          125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MIA          123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DET          123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TEN          114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CIN          111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STL          107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SD           106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            35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LAC           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eastAsia"/>
          <w:sz w:val="32"/>
          <w:szCs w:val="32"/>
        </w:rPr>
        <w:t>RecFumbPlayer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J.Peppers                 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M.Adams                   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M.Jenkins                 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J.Watt                    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R.Ninkovich               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D.Jackson                 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A.Smith                   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J.Smith                   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J.Allen                   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K.Williams                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M.Mitchell                12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L.David                   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J.Thomas                  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J.Jones                   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R.Wilson                  11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C.Mosley                  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B.Scott                   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J.Laurinaitis             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D.Johnson                 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K.Wright                  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D.Revis                   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C.Tillman                 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T.Smith                   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T.Williams                 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D.Butler                   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E.Sims                     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J.Charles                  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B.Robison                  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L.Houston                  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C.Campbell                 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D.Gomes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M.Morgan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C.Spencer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M.Farley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M.Hasselbeck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D.Pitta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R.Hill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H.Thomas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K.McCray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N.Thorpe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D.Booker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D.Ward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R.McIntosh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K.Dunlap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A.Silatolu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C.Portis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L.McKelvin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D.Perryman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W.McGahee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M.Hull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D.Van Dyke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T.Thigpen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Sa.Hill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L.Fitzgerald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C.Horton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N.Paul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J.Addai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Ch.Jones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R.Reiff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C.Ogbuehi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[1827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  </w:t>
      </w:r>
      <w:r>
        <w:rPr>
          <w:rFonts w:hint="eastAsia"/>
          <w:sz w:val="32"/>
          <w:szCs w:val="32"/>
        </w:rPr>
        <w:t>Sack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0  396601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1   11087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Challenge.Replay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0            404275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1              3413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  <w:sz w:val="32"/>
          <w:szCs w:val="32"/>
        </w:rPr>
        <w:t>ChalReplayResult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Upheld                1986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Reversed              1416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Accepted.Penalty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0            378189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1             29499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  <w:sz w:val="32"/>
          <w:szCs w:val="32"/>
        </w:rPr>
        <w:t>PenalizedTeam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OAK           1159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SEA           1080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TB            1010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DET           1007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PHI            990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SF             983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DAL            978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DEN            977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BAL            975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BUF            966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TEN            932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CHI            920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ARI            917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HOU            916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CIN            915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CLE            906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WAS            904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NYJ            897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            895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KC             892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MIA            863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PIT            863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MIN            858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CAR            852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GB             851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JAC            846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NYG            823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NE             822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STL            807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IND            797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SD             783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ATL            777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             231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LAC            107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                                   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2"/>
          <w:szCs w:val="32"/>
        </w:rPr>
        <w:t>PenaltyType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False Start                                                5284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Defensive Offside                                          1524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Defensive Holding                                          1490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Delay of Game                                              1196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Neutral Zone Infraction                                     980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Offensive Holding                                           722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Defensive Pass Interference                                 590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Contact                                             556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Encroachment                                                526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Use of Hands                                        525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Formation                                           473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Defensive 12 On-field                                       298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Block Above the Waist                               245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Shift                                               210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Unnecessary Roughness                                       180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Offside on Free Kick                                        177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Ineligible Downfield Pass                                   131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Motion                                              114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Substitution                                        106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Roughing the Passer                                          99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Face Mask (15 Yards)                                         93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Player Out of Bounds on Punt                                 90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Ineligible Downfield Kick                                    86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Running Into the Kicker                                      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Offensive 12 On-field                                        71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Forward Pass                                         69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Touch Kick                                           65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Personal Foul                                                57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Touch Pass                                           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Offensive Pass Interference                                  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                         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Kickoff Out of Bounds                   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Roughing the Kicker                     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Fair Catch Interference                 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Short Free Kick                         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Horse Collar                            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Bat                                                   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Offensive Holding, 0 yards, enforced at MIA 30....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Offensive Holding, 10 yards, enforced at PIT 28...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Defensive Holding, 1 yard, enforced at KC 2 - N...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Unsportsmanlike Conduct, 6 yards, enforced at S...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Crackback                    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Roughing the Passer, 6 yards, enforced at TEN 1...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Personal Foul, 2 yards, enforced at OAK 4. Oakl...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Peelback                     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Personal Foul, 15 yards, enforced between downs...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Unsportsmanlike Conduct, 9 yards, enforced at S...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Offensive Pass Interference, 10 yards, enforced...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Onside Kick                  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Defensive Offside, 5 yards, enforced at JAC 49 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Kick                         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Defensive Pass Interference, 12 yards, enforced...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Clipping, 15 yards, enforced at GB 27. Green Ba...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Unnecessary Roughness, 2 yards, enforced at PHI...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Block Above the Waist, 5 yards, enforce...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Personal Foul, 15 yards, enforced at NYJ 32. PE...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Illegal Procedure                    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Delay of Kickoff                       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Unnecessary Roughness, 3 yards, enforced at SF 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Face Mask (15 Yards), 15 yards, enforced betwee...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Unnecessary Roughness, 15 yards, enforced at PI...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[77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           </w:t>
      </w:r>
      <w:r>
        <w:rPr>
          <w:rFonts w:hint="eastAsia"/>
          <w:sz w:val="32"/>
          <w:szCs w:val="32"/>
        </w:rPr>
        <w:t>PenalizedPlayer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A.Smith                   154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T.Williams                 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M.Bennett                  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T.Smith                    88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C.Johnson                  85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V.Davis                    79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J.Thomas                   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J.Smith                    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J.Jones                    69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P.Rivers                   68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C.Williams                 67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S.Smith                    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J.Jenkins                  62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D.Free                     62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B.Browner                  61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T.Brown                    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N.Suh                      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M.Jenkins                  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A.Whitworth                57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J.Peters                   56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J.Gresham                  55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L.Johnson                  55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J.Veldheer                 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B.Skrine                   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R.Okung                    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D.Williams                 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J.Brown                    54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A.Brown                    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P.Peterson                 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J.Hughes                   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                     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D.Fluellen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M.Spurlock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M.Goff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K.Hunt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J.Shirley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B.Hughes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K.Lamm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C.Gocong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R.Pontbriand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L.Walton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D.Lattimore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L.Patrick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D.Northcutt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J.Aubrey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X.Woods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C.Sheffield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T.Hemingway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D.Kilgo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C.Law  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B.Brohm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D.Milliner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A.Blythe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C.Minnifield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K.Greene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C.Boswell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S.Janikowski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R.Scott 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Matt.Moore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J.Stupar  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J.McKissic                 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[3357 rows x 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  <w:sz w:val="32"/>
          <w:szCs w:val="32"/>
        </w:rPr>
        <w:t>HomeTeam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NE      13165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PHI     13123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DEN     13041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BUF     12996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     12984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BAL     12902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NYG     12901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IND     12897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ARI     12897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OAK     12895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CLE     12858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DET     12813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MIA     12758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GB      12743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HOU     12731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NYJ     12706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TEN     12689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CIN     12675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PIT     12624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KC      12620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MIN     12619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DAL     12597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SF      12567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SEA     12559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WAS     12555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CAR     12551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CHI     12516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TB      12507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ATL     12431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SD      11007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JAC     10035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STL      9842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       2798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JAX      2723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LAC      1363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sz w:val="32"/>
          <w:szCs w:val="32"/>
        </w:rPr>
        <w:t xml:space="preserve"> A</w:t>
      </w:r>
      <w:r>
        <w:rPr>
          <w:rFonts w:hint="eastAsia"/>
          <w:sz w:val="32"/>
          <w:szCs w:val="32"/>
        </w:rPr>
        <w:t>wayTeam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PHI     13129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DEN     13127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     13003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DET     12975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NE      12959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HOU     12939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BAL     12927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ARI     12857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KC      12824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OAK     12815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WAS     12809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IND     12780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CIN     12763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ATL     12743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SF      12735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BUF     12705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NYG     12704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CLE     12700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MIA     12685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NYJ     12668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GB      12666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TB      12646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TEN     12603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CHI     12562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DAL     12553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MIN     12553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SEA     12530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CAR     12496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PIT     12278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SD      11302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JAC      9808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STL      9663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JAX      2930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       2836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LAC      1415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sz w:val="32"/>
          <w:szCs w:val="32"/>
        </w:rPr>
        <w:t>Timeout_Indicator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0             390885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1              16803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32"/>
          <w:szCs w:val="32"/>
        </w:rPr>
      </w:pPr>
      <w:r>
        <w:rPr>
          <w:rFonts w:hint="eastAsia"/>
        </w:rPr>
        <w:t xml:space="preserve">      </w:t>
      </w:r>
      <w:r>
        <w:rPr>
          <w:rFonts w:hint="eastAsia"/>
          <w:sz w:val="32"/>
          <w:szCs w:val="32"/>
        </w:rPr>
        <w:t>Timeout_Team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None        390885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NO             628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KC             580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CLE            573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SF             572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OAK            558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BAL            557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WAS            555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HOU            546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MIA            545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DEN            544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TB             541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DAL            541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CIN            537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CAR            534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GB             530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DET            527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PHI            525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PIT            523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CHI            519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ARI            507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NYJ            505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BUF            501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NYG            498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SD             489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TEN            486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ATL            484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SEA            478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NE             475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IND            462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MIN            446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JAC            416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STL            360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JAX            103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              99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LAC             59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sz w:val="32"/>
          <w:szCs w:val="32"/>
        </w:rPr>
        <w:t>Season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2015   46129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2016   45736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2014   45502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2012   45415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2013   45248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2017   45241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2011   45070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2010   44751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2009   44596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eastAsia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eastAsia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数值属性统计结果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TimeUnder       TimeSecs   PlayTimeDiff          yrdln  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count       407688.000000  407464.000000  407244.000000  406848.000000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mean             7.374200    1695.268944      20.576762      28.488327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std              4.642388    1062.801012      17.969326      12.946471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min              0.000000    -900.000000       0.000000       1.000000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25%              3.000000     778.000000       5.000000      20.000000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50%              7.000000    1800.000000      17.000000      30.000000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75%             11.000000    2585.000000      37.000000      39.000000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max             15.000000    3600.000000     943.000000      50.000000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mode             2.000000    1800.000000       0.000000      35.000000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loss_count       0.000000     224.000000     444.000000     840.000000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yrdline100         ydsnet   Yards.Gained       AirYards  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count       406848.000000  407688.000000  407688.000000  407688.000000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mean            48.644081      25.945517       4.994221       3.264006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std             25.070416      24.862079       9.102092       7.511569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min              1.000000     -87.000000     -74.000000     -70.000000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25%             30.000000       5.000000       0.000000       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50%             49.000000      19.000000       1.000000       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75%             70.000000      43.000000       7.000000       4.000000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max             99.000000      99.000000      99.000000      84.000000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mode            35.000000       0.000000       0.000000       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loss_count     840.000000       0.000000       0.000000       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YardsAfterCatch  FieldGoalDistance      ...               airEPA  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count         407688.000000        8948.000000      ...        159294.000000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mean               1.252598          37.465132      ...             0.524818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std                4.193132          10.282682      ...             1.394159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min              -81.000000          18.000000      ...           -12.849594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25%                0.000000          29.000000      ...            -0.502895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50%                0.000000          38.000000      ...             0.295977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75%                0.000000          46.000000      ...             1.386486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max               90.000000          71.000000      ...             7.346969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mode               0.000000          48.000000      ...             1.053000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loss_count         0.000000      398740.000000      ...        248394.000000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   yacEPA    Home_WP_pre    Away_WP_pre   Home_WP_post  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count       159190.000000  382734.000000  382734.000000  381101.000000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mean            -0.386086       0.534488       0.465965       0.534791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std              1.972715       0.285574       0.285629       0.287818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min            -14.000000       0.000000       0.000000       0.000000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25%             -0.961115       0.325123       0.231411       0.321701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50%              0.000000       0.531274       0.469052       0.533609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75%              0.485508       0.769232       0.675530       0.772882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max              9.559834       1.000000       1.000000       1.000000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mode             0.000000       0.485675       0.514325       1.000000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loss_count  248498.000000   24954.000000   24954.000000   26587.000000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Away_WP_post       Win_Prob            WPA         airWPA  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count       381101.000000  382679.000000  402147.000000  159187.000000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mean             0.465613       0.501320       0.002099       0.015135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std              0.287867       0.287445       0.045363       0.056490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min              0.000000       0.000000      -0.997214      -0.999881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25%              0.227694       0.276472      -0.014728      -0.011518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50%              0.466670       0.504470       0.000000       0.003441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75%              0.678833       0.725477       0.014684       0.035792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max              1.000000       1.000000       0.994848       0.994848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mode             0.000000       0.485675       0.000000       0.002794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loss_count   26587.000000   25009.000000    5541.000000  248501.000000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   yacWPA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count       158926.000000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mean            -0.010480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std              0.068139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min             -0.986673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25%             -0.018683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50%              0.000000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75%              0.011431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max              1.000000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mode             0.000000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loss_count  248762.000000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[10 rows x 41 columns]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数值属性统计图（直方图、盒图、qq图）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41" name="图片 41" descr="Figure_1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Figure_1-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40" name="图片 40" descr="Figure_1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Figure_1-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9" name="图片 39" descr="Figure_1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Figure_1-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8" name="图片 38" descr="Figure_1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Figure_1-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7" name="图片 37" descr="Figure_1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Figure_1-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6" name="图片 36" descr="Figure_1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Figure_1-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5" name="图片 35" descr="Figure_1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igure_1-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4" name="图片 34" descr="Figure_1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Figure_1-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3" name="图片 33" descr="Figure_1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Figure_1-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2" name="图片 32" descr="Figure_1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Figure_1-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1" name="图片 31" descr="Figure_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Figure_1-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0" name="图片 30" descr="Figure_1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igure_1-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9" name="图片 29" descr="Figure_1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igure_1-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8" name="图片 28" descr="Figure_1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igure_1-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7" name="图片 27" descr="Figure_1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igure_1-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6" name="图片 26" descr="Figure_1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igure_1-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5" name="图片 25" descr="Figure_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igure_1-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4" name="图片 24" descr="Figure_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gure_1-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3" name="图片 23" descr="Figure_1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gure_1-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2" name="图片 22" descr="Figure_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gure_1-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1" name="图片 21" descr="Figure_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gure_1-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0" name="图片 20" descr="Figure_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gure_1-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9" name="图片 19" descr="Figure_1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gure_1-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8" name="图片 18" descr="Figure_1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igure_1-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7" name="图片 17" descr="Figure_1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igure_1-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6" name="图片 16" descr="Figure_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igure_1-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5" name="图片 15" descr="Figure_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igure_1-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4" name="图片 14" descr="Figure_1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igure_1-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3" name="图片 13" descr="Figure_1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gure_1-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2" name="图片 12" descr="Figure_1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igure_1-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1" name="图片 11" descr="Figure_1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gure_1-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0" name="图片 10" descr="Figure_1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gure_1-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9" name="图片 9" descr="Figure_1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gure_1-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8" name="图片 8" descr="Figure_1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gure_1-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7" name="图片 7" descr="Figure_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igure_1-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6" name="图片 6" descr="Figure_1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ure_1-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5" name="图片 5" descr="Figure_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gure_1-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4" name="图片 4" descr="Figure_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gure_1-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3" name="图片 3" descr="Figure_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gure_1-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2" name="图片 2" descr="Figure_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gure_1-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09240"/>
            <wp:effectExtent l="0" t="0" r="10160" b="10160"/>
            <wp:docPr id="1" name="图片 1" descr="Figure_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gure_1-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FC2E47"/>
    <w:rsid w:val="42FC2E47"/>
    <w:rsid w:val="6D535020"/>
    <w:rsid w:val="70B9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my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2018-04-12T09:13:00Z</dcterms:created>
  <dc:creator>Michelle1_1</dc:creator>
  <cp:lastModifiedBy>Michelle1_1</cp:lastModifiedBy>
  <dcterms:modified xsi:type="dcterms:W3CDTF">2018-04-12T13:21:56Z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